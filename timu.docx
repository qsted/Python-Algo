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ABD51" w14:textId="77777777" w:rsidR="00ED5E17" w:rsidRDefault="0070397A">
      <w:pPr>
        <w:rPr>
          <w:noProof/>
        </w:rPr>
      </w:pPr>
      <w:r>
        <w:rPr>
          <w:noProof/>
        </w:rPr>
        <w:drawing>
          <wp:inline distT="0" distB="0" distL="0" distR="0" wp14:anchorId="04224D8B" wp14:editId="770FA71C">
            <wp:extent cx="5274310" cy="2534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F8063" wp14:editId="3083365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8845F" wp14:editId="784583A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559D1" wp14:editId="251ADC1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2F083" wp14:editId="735C685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6F65F" wp14:editId="1B9AB91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FE003" wp14:editId="14211F9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D6AED" wp14:editId="08895A31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470A7" wp14:editId="7989CAF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5A23D" wp14:editId="7F99EB5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0B4DE" wp14:editId="5E898EB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77756" wp14:editId="4A9838E7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A8D52" wp14:editId="287EA1B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CF321" wp14:editId="361245F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1F303" wp14:editId="21F4ECD7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D04A0" wp14:editId="556C2088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99A50" wp14:editId="6F0DA6BB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61099" wp14:editId="5C9E1F0C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0E068" wp14:editId="36797EBA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669" w14:textId="40239C2A" w:rsidR="00FE79B3" w:rsidRDefault="0070397A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EE83496" wp14:editId="23BE3D14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93BB2" wp14:editId="128327F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EDAFF" wp14:editId="71E3F65E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drawing>
          <wp:inline distT="0" distB="0" distL="0" distR="0" wp14:anchorId="384261B8" wp14:editId="3BD5DE8D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lastRenderedPageBreak/>
        <w:drawing>
          <wp:inline distT="0" distB="0" distL="0" distR="0" wp14:anchorId="4D1813F9" wp14:editId="09B9A43A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drawing>
          <wp:inline distT="0" distB="0" distL="0" distR="0" wp14:anchorId="7E159550" wp14:editId="1B59C190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lastRenderedPageBreak/>
        <w:drawing>
          <wp:inline distT="0" distB="0" distL="0" distR="0" wp14:anchorId="47A8C49C" wp14:editId="1B7D7C0F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drawing>
          <wp:inline distT="0" distB="0" distL="0" distR="0" wp14:anchorId="561B29E3" wp14:editId="4B2CEE1A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F6">
        <w:rPr>
          <w:noProof/>
        </w:rPr>
        <w:lastRenderedPageBreak/>
        <w:drawing>
          <wp:inline distT="0" distB="0" distL="0" distR="0" wp14:anchorId="13E129D8" wp14:editId="15A8FB95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F6">
        <w:rPr>
          <w:noProof/>
        </w:rPr>
        <w:drawing>
          <wp:inline distT="0" distB="0" distL="0" distR="0" wp14:anchorId="65AD438C" wp14:editId="0E201139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27B35" w14:textId="77777777" w:rsidR="0016637B" w:rsidRDefault="0016637B" w:rsidP="0070397A">
      <w:r>
        <w:separator/>
      </w:r>
    </w:p>
  </w:endnote>
  <w:endnote w:type="continuationSeparator" w:id="0">
    <w:p w14:paraId="52652931" w14:textId="77777777" w:rsidR="0016637B" w:rsidRDefault="0016637B" w:rsidP="00703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FB7C2" w14:textId="77777777" w:rsidR="0016637B" w:rsidRDefault="0016637B" w:rsidP="0070397A">
      <w:r>
        <w:separator/>
      </w:r>
    </w:p>
  </w:footnote>
  <w:footnote w:type="continuationSeparator" w:id="0">
    <w:p w14:paraId="01556861" w14:textId="77777777" w:rsidR="0016637B" w:rsidRDefault="0016637B" w:rsidP="007039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B0"/>
    <w:rsid w:val="000B3918"/>
    <w:rsid w:val="0016637B"/>
    <w:rsid w:val="0019182F"/>
    <w:rsid w:val="00430A49"/>
    <w:rsid w:val="0070397A"/>
    <w:rsid w:val="00743BF2"/>
    <w:rsid w:val="008A64B0"/>
    <w:rsid w:val="009C0ECB"/>
    <w:rsid w:val="009F39F6"/>
    <w:rsid w:val="00BA12A0"/>
    <w:rsid w:val="00BC04BA"/>
    <w:rsid w:val="00C64CC9"/>
    <w:rsid w:val="00ED5E17"/>
    <w:rsid w:val="00FE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8C4CD9"/>
  <w15:chartTrackingRefBased/>
  <w15:docId w15:val="{BC3E30D8-6C80-4BE7-94E8-6F606EB3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3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En-tteCar">
    <w:name w:val="En-tête Car"/>
    <w:basedOn w:val="Policepardfaut"/>
    <w:link w:val="En-tte"/>
    <w:uiPriority w:val="99"/>
    <w:rsid w:val="0070397A"/>
    <w:rPr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rsid w:val="007039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70397A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5E1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5E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356EECF2.dotm</Template>
  <TotalTime>135</TotalTime>
  <Pages>14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程杨 周</dc:creator>
  <cp:keywords/>
  <dc:description/>
  <cp:lastModifiedBy>QI Shuo DfinEmrMet</cp:lastModifiedBy>
  <cp:revision>3</cp:revision>
  <dcterms:created xsi:type="dcterms:W3CDTF">2020-02-05T12:20:00Z</dcterms:created>
  <dcterms:modified xsi:type="dcterms:W3CDTF">2020-08-28T12:07:00Z</dcterms:modified>
</cp:coreProperties>
</file>